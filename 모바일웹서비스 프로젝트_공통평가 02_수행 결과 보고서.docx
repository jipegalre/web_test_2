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08D74F3A"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D95581">
        <w:rPr>
          <w:rFonts w:hint="eastAsia"/>
          <w:b/>
          <w:sz w:val="28"/>
          <w:szCs w:val="28"/>
        </w:rPr>
        <w:t>2018102234</w:t>
      </w:r>
    </w:p>
    <w:p w14:paraId="62CF159D" w14:textId="12E0D64D"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D95581">
        <w:rPr>
          <w:rFonts w:hint="eastAsia"/>
          <w:b/>
          <w:sz w:val="28"/>
          <w:szCs w:val="28"/>
        </w:rPr>
        <w:t>정현우</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6109415F" w:rsidR="00AE1E97"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4A223431" w:rsidR="00AE1E97" w:rsidRPr="000142B9" w:rsidRDefault="002903D7" w:rsidP="00C14264">
            <w:pPr>
              <w:jc w:val="center"/>
              <w:rPr>
                <w:rFonts w:cs="Times New Roman"/>
                <w:color w:val="auto"/>
                <w:kern w:val="2"/>
                <w:sz w:val="12"/>
                <w:szCs w:val="12"/>
              </w:rPr>
            </w:pPr>
            <w:r>
              <w:rPr>
                <w:rFonts w:cs="Times New Roman"/>
                <w:color w:val="auto"/>
                <w:kern w:val="2"/>
                <w:sz w:val="12"/>
                <w:szCs w:val="12"/>
              </w:rPr>
              <w:pict w14:anchorId="3239B580">
                <v:shape id="_x0000_i1034" type="#_x0000_t75" style="width:105.6pt;height:28.8pt">
                  <v:imagedata r:id="rId8" o:title="yolo_1"/>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3B1DBB38" w:rsidR="00980059"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52C18A65" w:rsidR="00980059" w:rsidRPr="000142B9" w:rsidRDefault="00DC3B18" w:rsidP="00C14264">
            <w:pPr>
              <w:jc w:val="center"/>
              <w:rPr>
                <w:rFonts w:cs="Times New Roman"/>
                <w:color w:val="auto"/>
                <w:kern w:val="2"/>
                <w:sz w:val="12"/>
                <w:szCs w:val="12"/>
              </w:rPr>
            </w:pPr>
            <w:r>
              <w:rPr>
                <w:rFonts w:cs="Times New Roman"/>
                <w:color w:val="auto"/>
                <w:kern w:val="2"/>
                <w:sz w:val="12"/>
                <w:szCs w:val="12"/>
              </w:rPr>
              <w:pict w14:anchorId="4758A4D0">
                <v:shape id="_x0000_i1035" type="#_x0000_t75" style="width:105.6pt;height:31.2pt">
                  <v:imagedata r:id="rId9" o:title="yolo_2"/>
                </v:shape>
              </w:pic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7EA427C9" w:rsidR="00980059"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06CC1D4B" w:rsidR="004E113E" w:rsidRPr="004E113E" w:rsidRDefault="002903D7" w:rsidP="004E113E">
            <w:pPr>
              <w:rPr>
                <w:rFonts w:cs="Times New Roman"/>
                <w:color w:val="auto"/>
                <w:kern w:val="2"/>
                <w:sz w:val="12"/>
                <w:szCs w:val="12"/>
              </w:rPr>
            </w:pPr>
            <w:r>
              <w:rPr>
                <w:rFonts w:cs="Times New Roman"/>
                <w:color w:val="auto"/>
                <w:kern w:val="2"/>
                <w:sz w:val="12"/>
                <w:szCs w:val="12"/>
              </w:rPr>
              <w:pict w14:anchorId="084C27C3">
                <v:shape id="_x0000_i1026" type="#_x0000_t75" style="width:105.6pt;height:84pt">
                  <v:imagedata r:id="rId10" o:title="yolo_3"/>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7A973F0E" w:rsidR="00806F2F"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175AF1CD" w:rsidR="00806F2F" w:rsidRDefault="002903D7" w:rsidP="004E113E">
            <w:pPr>
              <w:rPr>
                <w:rFonts w:cs="Times New Roman"/>
                <w:color w:val="auto"/>
                <w:kern w:val="2"/>
                <w:sz w:val="12"/>
                <w:szCs w:val="12"/>
              </w:rPr>
            </w:pPr>
            <w:r>
              <w:rPr>
                <w:rFonts w:cs="Times New Roman"/>
                <w:color w:val="auto"/>
                <w:kern w:val="2"/>
                <w:sz w:val="12"/>
                <w:szCs w:val="12"/>
              </w:rPr>
              <w:pict w14:anchorId="667A1F92">
                <v:shape id="_x0000_i1027" type="#_x0000_t75" style="width:105.6pt;height:131.4pt">
                  <v:imagedata r:id="rId11" o:title="yolo_4_1"/>
                </v:shape>
              </w:pict>
            </w:r>
            <w:r>
              <w:rPr>
                <w:rFonts w:cs="Times New Roman" w:hint="eastAsia"/>
                <w:color w:val="auto"/>
                <w:kern w:val="2"/>
                <w:sz w:val="12"/>
                <w:szCs w:val="12"/>
              </w:rPr>
              <w:t>O</w:t>
            </w:r>
            <w:r>
              <w:rPr>
                <w:rFonts w:cs="Times New Roman"/>
                <w:color w:val="auto"/>
                <w:kern w:val="2"/>
                <w:sz w:val="12"/>
                <w:szCs w:val="12"/>
              </w:rPr>
              <w:lastRenderedPageBreak/>
              <w:pict w14:anchorId="7D2BE19B">
                <v:shape id="_x0000_i1028" type="#_x0000_t75" style="width:105.6pt;height:68.4pt">
                  <v:imagedata r:id="rId12" o:title="yolo_4_2"/>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16FB06BD" w:rsidR="00806F2F"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38ACAE72" w:rsidR="00806F2F" w:rsidRDefault="002903D7" w:rsidP="004E113E">
            <w:pPr>
              <w:rPr>
                <w:rFonts w:cs="Times New Roman"/>
                <w:color w:val="auto"/>
                <w:kern w:val="2"/>
                <w:sz w:val="12"/>
                <w:szCs w:val="12"/>
              </w:rPr>
            </w:pPr>
            <w:r>
              <w:rPr>
                <w:rFonts w:cs="Times New Roman"/>
                <w:color w:val="auto"/>
                <w:kern w:val="2"/>
                <w:sz w:val="12"/>
                <w:szCs w:val="12"/>
              </w:rPr>
              <w:pict w14:anchorId="2CBEE56E">
                <v:shape id="_x0000_i1029" type="#_x0000_t75" style="width:105.6pt;height:80.4pt">
                  <v:imagedata r:id="rId13" o:title="yolo_5"/>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373E3C27" w:rsidR="00A14A7D" w:rsidRPr="000142B9" w:rsidRDefault="002903D7" w:rsidP="00A14A7D">
            <w:pPr>
              <w:jc w:val="center"/>
              <w:rPr>
                <w:sz w:val="12"/>
                <w:szCs w:val="12"/>
              </w:rPr>
            </w:pPr>
            <w:r>
              <w:rPr>
                <w:rFonts w:hint="eastAsia"/>
                <w:sz w:val="12"/>
                <w:szCs w:val="12"/>
              </w:rPr>
              <w:t>O</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54C853B6" w:rsidR="00A14A7D" w:rsidRDefault="002903D7" w:rsidP="00A14A7D">
            <w:pPr>
              <w:rPr>
                <w:rFonts w:cs="Times New Roman"/>
                <w:color w:val="auto"/>
                <w:kern w:val="2"/>
                <w:sz w:val="12"/>
                <w:szCs w:val="12"/>
              </w:rPr>
            </w:pPr>
            <w:r>
              <w:rPr>
                <w:rFonts w:cs="Times New Roman"/>
                <w:color w:val="auto"/>
                <w:kern w:val="2"/>
                <w:sz w:val="12"/>
                <w:szCs w:val="12"/>
              </w:rPr>
              <w:pict w14:anchorId="330830F8">
                <v:shape id="_x0000_i1030" type="#_x0000_t75" style="width:105.6pt;height:151.2pt">
                  <v:imagedata r:id="rId14" o:title="yolo_6"/>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6996868C" w:rsidR="00A14A7D" w:rsidRPr="000142B9" w:rsidRDefault="002903D7" w:rsidP="00A14A7D">
            <w:pPr>
              <w:jc w:val="center"/>
              <w:rPr>
                <w:sz w:val="12"/>
                <w:szCs w:val="12"/>
              </w:rPr>
            </w:pPr>
            <w:r>
              <w:rPr>
                <w:rFonts w:hint="eastAsia"/>
                <w:sz w:val="12"/>
                <w:szCs w:val="12"/>
              </w:rPr>
              <w:t>O</w:t>
            </w: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3B78AFD6" w:rsidR="00A14A7D" w:rsidRDefault="002903D7" w:rsidP="00A14A7D">
            <w:pPr>
              <w:rPr>
                <w:rFonts w:cs="Times New Roman"/>
                <w:color w:val="auto"/>
                <w:kern w:val="2"/>
                <w:sz w:val="12"/>
                <w:szCs w:val="12"/>
              </w:rPr>
            </w:pPr>
            <w:r>
              <w:rPr>
                <w:rFonts w:cs="Times New Roman"/>
                <w:color w:val="auto"/>
                <w:kern w:val="2"/>
                <w:sz w:val="12"/>
                <w:szCs w:val="12"/>
              </w:rPr>
              <w:pict w14:anchorId="574BD04B">
                <v:shape id="_x0000_i1031" type="#_x0000_t75" style="width:105.6pt;height:187.2pt">
                  <v:imagedata r:id="rId15" o:title="yolo_7"/>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4EB495A8" w:rsidR="00A14A7D" w:rsidRPr="000142B9" w:rsidRDefault="002903D7" w:rsidP="00A14A7D">
            <w:pPr>
              <w:jc w:val="center"/>
              <w:rPr>
                <w:sz w:val="12"/>
                <w:szCs w:val="12"/>
              </w:rPr>
            </w:pPr>
            <w:r>
              <w:rPr>
                <w:rFonts w:hint="eastAsia"/>
                <w:sz w:val="12"/>
                <w:szCs w:val="12"/>
              </w:rPr>
              <w:t>O</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4941244B" w:rsidR="00A14A7D" w:rsidRDefault="002903D7" w:rsidP="00A14A7D">
            <w:pPr>
              <w:rPr>
                <w:rFonts w:cs="Times New Roman"/>
                <w:color w:val="auto"/>
                <w:kern w:val="2"/>
                <w:sz w:val="12"/>
                <w:szCs w:val="12"/>
              </w:rPr>
            </w:pPr>
            <w:r>
              <w:rPr>
                <w:rFonts w:cs="Times New Roman"/>
                <w:color w:val="auto"/>
                <w:kern w:val="2"/>
                <w:sz w:val="12"/>
                <w:szCs w:val="12"/>
              </w:rPr>
              <w:pict w14:anchorId="4C71FC22">
                <v:shape id="_x0000_i1032" type="#_x0000_t75" style="width:105.6pt;height:102.6pt">
                  <v:imagedata r:id="rId16" o:title="yolo_8"/>
                </v:shape>
              </w:pic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lastRenderedPageBreak/>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00DE1DFC" w:rsidR="00A14A7D" w:rsidRPr="000142B9" w:rsidRDefault="002903D7" w:rsidP="00A14A7D">
            <w:pPr>
              <w:jc w:val="center"/>
              <w:rPr>
                <w:sz w:val="12"/>
                <w:szCs w:val="12"/>
              </w:rPr>
            </w:pPr>
            <w:r>
              <w:rPr>
                <w:rFonts w:hint="eastAsia"/>
                <w:sz w:val="12"/>
                <w:szCs w:val="12"/>
              </w:rPr>
              <w:t>O</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20B4B095" w:rsidR="00A14A7D" w:rsidRDefault="002903D7" w:rsidP="00A14A7D">
            <w:pPr>
              <w:rPr>
                <w:rFonts w:cs="Times New Roman"/>
                <w:color w:val="auto"/>
                <w:kern w:val="2"/>
                <w:sz w:val="12"/>
                <w:szCs w:val="12"/>
              </w:rPr>
            </w:pPr>
            <w:r>
              <w:rPr>
                <w:rFonts w:cs="Times New Roman"/>
                <w:color w:val="auto"/>
                <w:kern w:val="2"/>
                <w:sz w:val="12"/>
                <w:szCs w:val="12"/>
              </w:rPr>
              <w:pict w14:anchorId="7F9489E9">
                <v:shape id="_x0000_i1033" type="#_x0000_t75" style="width:105.6pt;height:153.6pt">
                  <v:imagedata r:id="rId17" o:title="yolo_9"/>
                </v:shape>
              </w:pic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207CBED2"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8"/>
      <w:footerReference w:type="even" r:id="rId19"/>
      <w:footerReference w:type="default" r:id="rId20"/>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03967" w14:textId="77777777" w:rsidR="00774450" w:rsidRDefault="00774450">
      <w:r>
        <w:separator/>
      </w:r>
    </w:p>
    <w:p w14:paraId="3986FCD6" w14:textId="77777777" w:rsidR="00774450" w:rsidRDefault="00774450"/>
  </w:endnote>
  <w:endnote w:type="continuationSeparator" w:id="0">
    <w:p w14:paraId="788D0CC5" w14:textId="77777777" w:rsidR="00774450" w:rsidRDefault="00774450">
      <w:r>
        <w:continuationSeparator/>
      </w:r>
    </w:p>
    <w:p w14:paraId="562FCF09" w14:textId="77777777" w:rsidR="00774450" w:rsidRDefault="007744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504B4" w14:textId="77777777" w:rsidR="00774450" w:rsidRDefault="00774450">
      <w:r>
        <w:separator/>
      </w:r>
    </w:p>
    <w:p w14:paraId="56B26C8B" w14:textId="77777777" w:rsidR="00774450" w:rsidRDefault="00774450"/>
  </w:footnote>
  <w:footnote w:type="continuationSeparator" w:id="0">
    <w:p w14:paraId="5766E69E" w14:textId="77777777" w:rsidR="00774450" w:rsidRDefault="00774450">
      <w:r>
        <w:continuationSeparator/>
      </w:r>
    </w:p>
    <w:p w14:paraId="21AA269F" w14:textId="77777777" w:rsidR="00774450" w:rsidRDefault="007744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7764E"/>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643"/>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39"/>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3D7"/>
    <w:rsid w:val="0029043E"/>
    <w:rsid w:val="00291008"/>
    <w:rsid w:val="00291B2E"/>
    <w:rsid w:val="00291ED6"/>
    <w:rsid w:val="00292781"/>
    <w:rsid w:val="0029283A"/>
    <w:rsid w:val="00292E4B"/>
    <w:rsid w:val="00292EB8"/>
    <w:rsid w:val="00293BF0"/>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450"/>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88F"/>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851"/>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4C3"/>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C42"/>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0F68"/>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319"/>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59B2"/>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0C2"/>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581"/>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B18"/>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67AE3"/>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0FA"/>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339</TotalTime>
  <Pages>3</Pages>
  <Words>194</Words>
  <Characters>1111</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현우 정</cp:lastModifiedBy>
  <cp:revision>14</cp:revision>
  <cp:lastPrinted>2015-10-29T09:28:00Z</cp:lastPrinted>
  <dcterms:created xsi:type="dcterms:W3CDTF">2021-01-17T12:01:00Z</dcterms:created>
  <dcterms:modified xsi:type="dcterms:W3CDTF">2024-11-15T06:46:00Z</dcterms:modified>
  <cp:category/>
</cp:coreProperties>
</file>